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Project Based Learning:"/>
        <w:tag w:val="Project Based Learning:"/>
        <w:id w:val="1774592350"/>
        <w:placeholder>
          <w:docPart w:val="E35B4E5334DC4F6E9D7BC61F56766BA8"/>
        </w:placeholder>
        <w:temporary/>
        <w:showingPlcHdr/>
        <w15:appearance w15:val="hidden"/>
      </w:sdtPr>
      <w:sdtContent>
        <w:p w14:paraId="195E8E44" w14:textId="77777777" w:rsidR="00076856" w:rsidRPr="00874AA1" w:rsidRDefault="00874AA1" w:rsidP="00874AA1">
          <w:pPr>
            <w:pStyle w:val="Title"/>
          </w:pPr>
          <w:r w:rsidRPr="00874AA1">
            <w:t>Project Based Learning:</w:t>
          </w:r>
        </w:p>
      </w:sdtContent>
    </w:sdt>
    <w:p w14:paraId="5B8482CB" w14:textId="36EF4FAC" w:rsidR="00076856" w:rsidRPr="00874AA1" w:rsidRDefault="001A1387" w:rsidP="00874AA1">
      <w:pPr>
        <w:pStyle w:val="Title"/>
      </w:pPr>
      <w:r w:rsidRPr="001A1387">
        <w:t>SMART PARKING SYSTEM USING ATmega328</w:t>
      </w:r>
    </w:p>
    <w:p w14:paraId="059A9984" w14:textId="77777777" w:rsidR="00563FE4" w:rsidRPr="00874AA1" w:rsidRDefault="00000000" w:rsidP="00874AA1">
      <w:pPr>
        <w:pStyle w:val="Heading1"/>
      </w:pPr>
      <w:sdt>
        <w:sdtPr>
          <w:alias w:val="Project Overview:"/>
          <w:tag w:val="Project Overview:"/>
          <w:id w:val="-231312045"/>
          <w:placeholder>
            <w:docPart w:val="78E491B79C744C719E91BA975FDF87A7"/>
          </w:placeholder>
          <w:temporary/>
          <w:showingPlcHdr/>
          <w15:appearance w15:val="hidden"/>
        </w:sdtPr>
        <w:sdtContent>
          <w:r w:rsidR="00874AA1" w:rsidRPr="00874AA1">
            <w:t>Project Overview:</w:t>
          </w:r>
        </w:sdtContent>
      </w:sdt>
    </w:p>
    <w:p w14:paraId="45AF3530" w14:textId="77777777" w:rsidR="001A1387" w:rsidRPr="001A1387" w:rsidRDefault="001A1387" w:rsidP="001A1387">
      <w:pPr>
        <w:rPr>
          <w:lang w:val="en-IN"/>
        </w:rPr>
      </w:pPr>
      <w:r w:rsidRPr="001A1387">
        <w:rPr>
          <w:lang w:val="en-IN"/>
        </w:rPr>
        <w:t xml:space="preserve">The </w:t>
      </w:r>
      <w:r w:rsidRPr="001A1387">
        <w:rPr>
          <w:b/>
          <w:bCs/>
          <w:lang w:val="en-IN"/>
        </w:rPr>
        <w:t>Smart Parking System</w:t>
      </w:r>
      <w:r w:rsidRPr="001A1387">
        <w:rPr>
          <w:lang w:val="en-IN"/>
        </w:rPr>
        <w:t xml:space="preserve"> is an embedded systems project developed using the </w:t>
      </w:r>
      <w:r w:rsidRPr="001A1387">
        <w:rPr>
          <w:b/>
          <w:bCs/>
          <w:lang w:val="en-IN"/>
        </w:rPr>
        <w:t>ATmega328P microcontroller</w:t>
      </w:r>
      <w:r w:rsidRPr="001A1387">
        <w:rPr>
          <w:lang w:val="en-IN"/>
        </w:rPr>
        <w:t xml:space="preserve">. It helps manage parking spaces by displaying the number of available slots and controlling a gate using a servo motor. A </w:t>
      </w:r>
      <w:r w:rsidRPr="001A1387">
        <w:rPr>
          <w:b/>
          <w:bCs/>
          <w:lang w:val="en-IN"/>
        </w:rPr>
        <w:t>16×2 LCD</w:t>
      </w:r>
      <w:r w:rsidRPr="001A1387">
        <w:rPr>
          <w:lang w:val="en-IN"/>
        </w:rPr>
        <w:t xml:space="preserve"> shows the parking status and available spaces.</w:t>
      </w:r>
    </w:p>
    <w:p w14:paraId="6D985F3B" w14:textId="77777777" w:rsidR="001A1387" w:rsidRPr="001A1387" w:rsidRDefault="001A1387" w:rsidP="001A1387">
      <w:pPr>
        <w:rPr>
          <w:lang w:val="en-IN"/>
        </w:rPr>
      </w:pPr>
      <w:r w:rsidRPr="001A1387">
        <w:rPr>
          <w:lang w:val="en-IN"/>
        </w:rPr>
        <w:t xml:space="preserve">This project was </w:t>
      </w:r>
      <w:r w:rsidRPr="001A1387">
        <w:rPr>
          <w:b/>
          <w:bCs/>
          <w:lang w:val="en-IN"/>
        </w:rPr>
        <w:t xml:space="preserve">designed and tested using </w:t>
      </w:r>
      <w:proofErr w:type="spellStart"/>
      <w:r w:rsidRPr="001A1387">
        <w:rPr>
          <w:b/>
          <w:bCs/>
          <w:lang w:val="en-IN"/>
        </w:rPr>
        <w:t>SimulIDE</w:t>
      </w:r>
      <w:proofErr w:type="spellEnd"/>
      <w:r w:rsidRPr="001A1387">
        <w:rPr>
          <w:lang w:val="en-IN"/>
        </w:rPr>
        <w:t xml:space="preserve">. Since IR sensors were not available, </w:t>
      </w:r>
      <w:r w:rsidRPr="001A1387">
        <w:rPr>
          <w:b/>
          <w:bCs/>
          <w:lang w:val="en-IN"/>
        </w:rPr>
        <w:t>push buttons were used to simulate vehicle entry and exit</w:t>
      </w:r>
      <w:r w:rsidRPr="001A1387">
        <w:rPr>
          <w:lang w:val="en-IN"/>
        </w:rPr>
        <w:t>. The same program can be used with active-low IR sensors in a real hardware setup.</w:t>
      </w:r>
    </w:p>
    <w:p w14:paraId="098A50C0" w14:textId="77777777" w:rsidR="001A1387" w:rsidRPr="001A1387" w:rsidRDefault="001A1387" w:rsidP="001A1387">
      <w:pPr>
        <w:rPr>
          <w:lang w:val="en-IN"/>
        </w:rPr>
      </w:pPr>
      <w:r w:rsidRPr="001A1387">
        <w:rPr>
          <w:lang w:val="en-IN"/>
        </w:rPr>
        <w:t xml:space="preserve">The project demonstrates basic embedded programming concepts such as </w:t>
      </w:r>
      <w:r w:rsidRPr="001A1387">
        <w:rPr>
          <w:b/>
          <w:bCs/>
          <w:lang w:val="en-IN"/>
        </w:rPr>
        <w:t>GPIO interfacing, LCD interfacing, servo motor control, and digital input handling</w:t>
      </w:r>
      <w:r w:rsidRPr="001A1387">
        <w:rPr>
          <w:lang w:val="en-IN"/>
        </w:rPr>
        <w:t xml:space="preserve"> using Embedded C.</w:t>
      </w:r>
    </w:p>
    <w:p w14:paraId="4719E71E" w14:textId="77777777" w:rsidR="00563FE4" w:rsidRPr="00874AA1" w:rsidRDefault="00000000" w:rsidP="00874AA1">
      <w:pPr>
        <w:pStyle w:val="Heading1"/>
      </w:pPr>
      <w:sdt>
        <w:sdtPr>
          <w:alias w:val="Objectives:"/>
          <w:tag w:val="Objectives:"/>
          <w:id w:val="-63415929"/>
          <w:placeholder>
            <w:docPart w:val="E6E2C695C57346B3802AC2A89D2AEDD5"/>
          </w:placeholder>
          <w:temporary/>
          <w:showingPlcHdr/>
          <w15:appearance w15:val="hidden"/>
        </w:sdtPr>
        <w:sdtContent>
          <w:r w:rsidR="00874AA1" w:rsidRPr="00874AA1">
            <w:t>Objectives:</w:t>
          </w:r>
        </w:sdtContent>
      </w:sdt>
    </w:p>
    <w:p w14:paraId="6CCDD9B2" w14:textId="14C5A0F3" w:rsidR="001A1387" w:rsidRPr="001A1387" w:rsidRDefault="001A1387" w:rsidP="001A1387">
      <w:pPr>
        <w:pStyle w:val="ListBullet"/>
        <w:rPr>
          <w:lang w:val="en-IN"/>
        </w:rPr>
      </w:pPr>
      <w:r w:rsidRPr="001A1387">
        <w:rPr>
          <w:lang w:val="en-IN"/>
        </w:rPr>
        <w:t xml:space="preserve"> Design a smart parking system. </w:t>
      </w:r>
    </w:p>
    <w:p w14:paraId="302584CA" w14:textId="3E49155F" w:rsidR="001A1387" w:rsidRPr="001A1387" w:rsidRDefault="001A1387" w:rsidP="001A1387">
      <w:pPr>
        <w:pStyle w:val="ListBullet"/>
        <w:rPr>
          <w:lang w:val="en-IN"/>
        </w:rPr>
      </w:pPr>
      <w:r w:rsidRPr="001A1387">
        <w:rPr>
          <w:lang w:val="en-IN"/>
        </w:rPr>
        <w:t xml:space="preserve"> Display available parking slots. </w:t>
      </w:r>
    </w:p>
    <w:p w14:paraId="2A640E6E" w14:textId="6CEE6995" w:rsidR="001A1387" w:rsidRPr="001A1387" w:rsidRDefault="001A1387" w:rsidP="001A1387">
      <w:pPr>
        <w:pStyle w:val="ListBullet"/>
        <w:rPr>
          <w:lang w:val="en-IN"/>
        </w:rPr>
      </w:pPr>
      <w:r>
        <w:rPr>
          <w:lang w:val="en-IN"/>
        </w:rPr>
        <w:t xml:space="preserve"> </w:t>
      </w:r>
      <w:r w:rsidRPr="001A1387">
        <w:rPr>
          <w:lang w:val="en-IN"/>
        </w:rPr>
        <w:t xml:space="preserve">Control gate using servo motor. </w:t>
      </w:r>
    </w:p>
    <w:p w14:paraId="5B8A4BA8" w14:textId="17394256" w:rsidR="001A1387" w:rsidRPr="001A1387" w:rsidRDefault="001A1387" w:rsidP="001A1387">
      <w:pPr>
        <w:pStyle w:val="ListBullet"/>
        <w:rPr>
          <w:lang w:val="en-IN"/>
        </w:rPr>
      </w:pPr>
      <w:r w:rsidRPr="001A1387">
        <w:rPr>
          <w:lang w:val="en-IN"/>
        </w:rPr>
        <w:t xml:space="preserve"> Learn AVR programming. </w:t>
      </w:r>
    </w:p>
    <w:p w14:paraId="47C44682" w14:textId="3DA249FC" w:rsidR="001E3ADA" w:rsidRPr="001A1387" w:rsidRDefault="001A1387" w:rsidP="001A1387">
      <w:pPr>
        <w:pStyle w:val="ListBullet"/>
      </w:pPr>
      <w:r w:rsidRPr="001A1387">
        <w:rPr>
          <w:lang w:val="en-IN"/>
        </w:rPr>
        <w:t xml:space="preserve">Test the design using </w:t>
      </w:r>
      <w:proofErr w:type="spellStart"/>
      <w:r w:rsidRPr="001A1387">
        <w:rPr>
          <w:lang w:val="en-IN"/>
        </w:rPr>
        <w:t>SimulIDE</w:t>
      </w:r>
      <w:proofErr w:type="spellEnd"/>
      <w:r w:rsidRPr="001A1387">
        <w:rPr>
          <w:lang w:val="en-IN"/>
        </w:rPr>
        <w:t>.</w:t>
      </w:r>
    </w:p>
    <w:p w14:paraId="2C2575BE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32021230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24FF8A0D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4B72B174" w14:textId="75D31F9D" w:rsidR="001A1387" w:rsidRPr="001A1387" w:rsidRDefault="001A1387" w:rsidP="001A1387">
      <w:pPr>
        <w:pStyle w:val="ListBullet"/>
        <w:numPr>
          <w:ilvl w:val="0"/>
          <w:numId w:val="0"/>
        </w:numPr>
        <w:rPr>
          <w:sz w:val="32"/>
          <w:szCs w:val="32"/>
          <w:lang w:val="en-IN"/>
        </w:rPr>
      </w:pPr>
      <w:r w:rsidRPr="001A1387">
        <w:rPr>
          <w:sz w:val="32"/>
          <w:szCs w:val="32"/>
          <w:lang w:val="en-IN"/>
        </w:rPr>
        <w:t>Components used</w:t>
      </w:r>
    </w:p>
    <w:p w14:paraId="69A162C0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tbl>
      <w:tblPr>
        <w:tblStyle w:val="TableGrid"/>
        <w:tblW w:w="9288" w:type="dxa"/>
        <w:tblInd w:w="-5" w:type="dxa"/>
        <w:tblLook w:val="04A0" w:firstRow="1" w:lastRow="0" w:firstColumn="1" w:lastColumn="0" w:noHBand="0" w:noVBand="1"/>
      </w:tblPr>
      <w:tblGrid>
        <w:gridCol w:w="4644"/>
        <w:gridCol w:w="4644"/>
      </w:tblGrid>
      <w:tr w:rsidR="001A1387" w14:paraId="34BF3A9D" w14:textId="77777777" w:rsidTr="000B19B4">
        <w:trPr>
          <w:trHeight w:val="330"/>
        </w:trPr>
        <w:tc>
          <w:tcPr>
            <w:tcW w:w="4644" w:type="dxa"/>
          </w:tcPr>
          <w:p w14:paraId="0A396BB8" w14:textId="3CE9C544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>
              <w:rPr>
                <w:lang w:val="en-IN"/>
              </w:rPr>
              <w:t xml:space="preserve">                    COMPONENTS</w:t>
            </w:r>
          </w:p>
        </w:tc>
        <w:tc>
          <w:tcPr>
            <w:tcW w:w="4644" w:type="dxa"/>
          </w:tcPr>
          <w:p w14:paraId="57E62FA9" w14:textId="7ADFD0BD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>
              <w:rPr>
                <w:lang w:val="en-IN"/>
              </w:rPr>
              <w:t xml:space="preserve">                         PURPOSE</w:t>
            </w:r>
          </w:p>
        </w:tc>
      </w:tr>
      <w:tr w:rsidR="001A1387" w14:paraId="1230DD91" w14:textId="77777777" w:rsidTr="000B19B4">
        <w:trPr>
          <w:trHeight w:val="330"/>
          <w:hidden/>
        </w:trPr>
        <w:tc>
          <w:tcPr>
            <w:tcW w:w="4644" w:type="dxa"/>
          </w:tcPr>
          <w:p w14:paraId="72F5D924" w14:textId="77777777" w:rsidR="001A1387" w:rsidRPr="001A1387" w:rsidRDefault="001A1387" w:rsidP="001A1387">
            <w:pPr>
              <w:pStyle w:val="ListBullet"/>
              <w:rPr>
                <w:vanish/>
                <w:lang w:val="en-IN"/>
              </w:rPr>
            </w:pPr>
          </w:p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387" w:rsidRPr="001A1387" w14:paraId="6B93BC0C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83DF3" w14:textId="1D7B00C9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</w:p>
              </w:tc>
            </w:tr>
          </w:tbl>
          <w:p w14:paraId="1DA1F8F2" w14:textId="77777777" w:rsidR="001A1387" w:rsidRPr="001A1387" w:rsidRDefault="001A1387" w:rsidP="001A1387">
            <w:pPr>
              <w:pStyle w:val="ListBullet"/>
              <w:rPr>
                <w:vanish/>
                <w:lang w:val="en-IN"/>
              </w:rPr>
            </w:pPr>
          </w:p>
          <w:p w14:paraId="79B596BE" w14:textId="77777777" w:rsidR="001A1387" w:rsidRPr="001A1387" w:rsidRDefault="001A1387" w:rsidP="001A1387">
            <w:pPr>
              <w:pStyle w:val="ListBullet"/>
              <w:rPr>
                <w:vanish/>
                <w:lang w:val="en-IN"/>
              </w:rPr>
            </w:pPr>
          </w:p>
          <w:p w14:paraId="5FF8FF1D" w14:textId="77777777" w:rsidR="001A1387" w:rsidRPr="001A1387" w:rsidRDefault="001A1387" w:rsidP="001A1387">
            <w:pPr>
              <w:pStyle w:val="ListBullet"/>
              <w:rPr>
                <w:vanish/>
                <w:lang w:val="en-IN"/>
              </w:rPr>
            </w:pPr>
          </w:p>
          <w:p w14:paraId="3F18951D" w14:textId="77777777" w:rsidR="001A1387" w:rsidRPr="001A1387" w:rsidRDefault="001A1387" w:rsidP="001A1387">
            <w:pPr>
              <w:pStyle w:val="ListBullet"/>
              <w:rPr>
                <w:vanish/>
                <w:lang w:val="en-IN"/>
              </w:rPr>
            </w:pPr>
          </w:p>
          <w:tbl>
            <w:tblPr>
              <w:tblpPr w:leftFromText="180" w:rightFromText="180" w:vertAnchor="text" w:horzAnchor="margin" w:tblpY="-721"/>
              <w:tblOverlap w:val="never"/>
              <w:tblW w:w="20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3"/>
            </w:tblGrid>
            <w:tr w:rsidR="001A1387" w:rsidRPr="001A1387" w14:paraId="2F0E673E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87A74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ATmega328P</w:t>
                  </w:r>
                </w:p>
              </w:tc>
            </w:tr>
          </w:tbl>
          <w:p w14:paraId="2738792C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  <w:tc>
          <w:tcPr>
            <w:tcW w:w="4644" w:type="dxa"/>
          </w:tcPr>
          <w:tbl>
            <w:tblPr>
              <w:tblW w:w="17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1A1387" w:rsidRPr="001A1387" w14:paraId="41B38B6F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72E99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Controller</w:t>
                  </w:r>
                </w:p>
              </w:tc>
            </w:tr>
          </w:tbl>
          <w:p w14:paraId="3C8D422F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</w:tr>
      <w:tr w:rsidR="001A1387" w14:paraId="56C8C298" w14:textId="77777777" w:rsidTr="000B19B4">
        <w:trPr>
          <w:trHeight w:val="330"/>
        </w:trPr>
        <w:tc>
          <w:tcPr>
            <w:tcW w:w="4644" w:type="dxa"/>
          </w:tcPr>
          <w:p w14:paraId="77B0CB01" w14:textId="7C1CCD2A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>
              <w:rPr>
                <w:lang w:val="en-IN"/>
              </w:rPr>
              <w:t xml:space="preserve">              </w:t>
            </w:r>
            <w:r w:rsidRPr="001A1387">
              <w:rPr>
                <w:lang w:val="en-IN"/>
              </w:rPr>
              <w:t>LCD 16×2</w:t>
            </w:r>
          </w:p>
        </w:tc>
        <w:tc>
          <w:tcPr>
            <w:tcW w:w="4644" w:type="dxa"/>
          </w:tcPr>
          <w:tbl>
            <w:tblPr>
              <w:tblW w:w="14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1A1387" w:rsidRPr="001A1387" w14:paraId="5252613A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B358F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Display</w:t>
                  </w:r>
                </w:p>
              </w:tc>
            </w:tr>
          </w:tbl>
          <w:p w14:paraId="5468E291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</w:tr>
      <w:tr w:rsidR="001A1387" w14:paraId="4B1FBA98" w14:textId="77777777" w:rsidTr="000B19B4">
        <w:trPr>
          <w:trHeight w:val="330"/>
        </w:trPr>
        <w:tc>
          <w:tcPr>
            <w:tcW w:w="4644" w:type="dxa"/>
          </w:tcPr>
          <w:tbl>
            <w:tblPr>
              <w:tblW w:w="19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6"/>
            </w:tblGrid>
            <w:tr w:rsidR="001A1387" w:rsidRPr="001A1387" w14:paraId="1B53E272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140C8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Servo Motor</w:t>
                  </w:r>
                </w:p>
              </w:tc>
            </w:tr>
          </w:tbl>
          <w:p w14:paraId="6EDE2CF7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  <w:tc>
          <w:tcPr>
            <w:tcW w:w="4644" w:type="dxa"/>
          </w:tcPr>
          <w:tbl>
            <w:tblPr>
              <w:tblW w:w="19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1"/>
            </w:tblGrid>
            <w:tr w:rsidR="001A1387" w:rsidRPr="001A1387" w14:paraId="07F95059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80234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Gate control</w:t>
                  </w:r>
                </w:p>
              </w:tc>
            </w:tr>
          </w:tbl>
          <w:p w14:paraId="5C6FE136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</w:tr>
      <w:tr w:rsidR="001A1387" w14:paraId="6AD0CCBB" w14:textId="77777777" w:rsidTr="000B19B4">
        <w:trPr>
          <w:trHeight w:val="330"/>
        </w:trPr>
        <w:tc>
          <w:tcPr>
            <w:tcW w:w="4644" w:type="dxa"/>
          </w:tcPr>
          <w:tbl>
            <w:tblPr>
              <w:tblW w:w="17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</w:tblGrid>
            <w:tr w:rsidR="001A1387" w:rsidRPr="001A1387" w14:paraId="52327F22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324C2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proofErr w:type="spellStart"/>
                  <w:r w:rsidRPr="001A1387">
                    <w:rPr>
                      <w:lang w:val="en-IN"/>
                    </w:rPr>
                    <w:t>SimulIDE</w:t>
                  </w:r>
                  <w:proofErr w:type="spellEnd"/>
                </w:p>
              </w:tc>
            </w:tr>
          </w:tbl>
          <w:p w14:paraId="1B463B3A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  <w:tc>
          <w:tcPr>
            <w:tcW w:w="4644" w:type="dxa"/>
          </w:tcPr>
          <w:tbl>
            <w:tblPr>
              <w:tblW w:w="17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6"/>
            </w:tblGrid>
            <w:tr w:rsidR="001A1387" w:rsidRPr="001A1387" w14:paraId="0D0E1B2C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8FA11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Simulation</w:t>
                  </w:r>
                </w:p>
              </w:tc>
            </w:tr>
          </w:tbl>
          <w:p w14:paraId="705AEA06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</w:tr>
      <w:tr w:rsidR="001A1387" w14:paraId="5E246E58" w14:textId="77777777" w:rsidTr="000B19B4">
        <w:trPr>
          <w:trHeight w:val="315"/>
        </w:trPr>
        <w:tc>
          <w:tcPr>
            <w:tcW w:w="4644" w:type="dxa"/>
          </w:tcPr>
          <w:p w14:paraId="1B6B34BF" w14:textId="77777777" w:rsidR="001A1387" w:rsidRPr="001A1387" w:rsidRDefault="001A1387" w:rsidP="001A1387">
            <w:pPr>
              <w:pStyle w:val="ListBullet"/>
              <w:rPr>
                <w:lang w:val="en-IN"/>
              </w:rPr>
            </w:pPr>
            <w:r w:rsidRPr="001A1387">
              <w:rPr>
                <w:lang w:val="en-IN"/>
              </w:rPr>
              <w:t>Push Buttons</w:t>
            </w:r>
          </w:p>
          <w:p w14:paraId="674B1924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  <w:tc>
          <w:tcPr>
            <w:tcW w:w="4644" w:type="dxa"/>
          </w:tcPr>
          <w:tbl>
            <w:tblPr>
              <w:tblW w:w="25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1A1387" w:rsidRPr="001A1387" w14:paraId="2322A3B7" w14:textId="77777777" w:rsidTr="000B19B4">
              <w:trPr>
                <w:trHeight w:val="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BFDC1" w14:textId="77777777" w:rsidR="001A1387" w:rsidRPr="001A1387" w:rsidRDefault="001A1387" w:rsidP="001A1387">
                  <w:pPr>
                    <w:pStyle w:val="ListBullet"/>
                    <w:rPr>
                      <w:lang w:val="en-IN"/>
                    </w:rPr>
                  </w:pPr>
                  <w:r w:rsidRPr="001A1387">
                    <w:rPr>
                      <w:lang w:val="en-IN"/>
                    </w:rPr>
                    <w:t>Simulate IR sensors</w:t>
                  </w:r>
                </w:p>
              </w:tc>
            </w:tr>
          </w:tbl>
          <w:p w14:paraId="471079FB" w14:textId="77777777" w:rsidR="001A1387" w:rsidRDefault="001A1387" w:rsidP="001A1387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</w:tc>
      </w:tr>
    </w:tbl>
    <w:p w14:paraId="5EEE2DD9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2EBE7C07" w14:textId="77777777" w:rsidR="001A1387" w:rsidRDefault="001A1387" w:rsidP="000B19B4">
      <w:pPr>
        <w:pStyle w:val="ListBullet"/>
        <w:numPr>
          <w:ilvl w:val="0"/>
          <w:numId w:val="0"/>
        </w:numPr>
        <w:rPr>
          <w:lang w:val="en-IN"/>
        </w:rPr>
      </w:pPr>
    </w:p>
    <w:p w14:paraId="53E6BF22" w14:textId="77777777" w:rsidR="001A1387" w:rsidRDefault="001A1387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2A5185CA" w14:textId="77777777" w:rsidR="000B19B4" w:rsidRDefault="000B19B4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7FEBC1A8" w14:textId="77777777" w:rsidR="000B19B4" w:rsidRDefault="000B19B4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20A3E140" w14:textId="3C41D4BB" w:rsidR="000B19B4" w:rsidRPr="000B19B4" w:rsidRDefault="000B19B4" w:rsidP="001A1387">
      <w:pPr>
        <w:pStyle w:val="ListBullet"/>
        <w:numPr>
          <w:ilvl w:val="0"/>
          <w:numId w:val="0"/>
        </w:numPr>
        <w:ind w:left="720" w:hanging="360"/>
        <w:rPr>
          <w:sz w:val="28"/>
          <w:szCs w:val="28"/>
          <w:lang w:val="en-IN"/>
        </w:rPr>
      </w:pPr>
      <w:r w:rsidRPr="000B19B4">
        <w:rPr>
          <w:sz w:val="28"/>
          <w:szCs w:val="28"/>
          <w:lang w:val="en-IN"/>
        </w:rPr>
        <w:t>FLOW CHART</w:t>
      </w:r>
    </w:p>
    <w:p w14:paraId="20BE042E" w14:textId="77777777" w:rsidR="000B19B4" w:rsidRDefault="000B19B4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55E42838" w14:textId="77777777" w:rsidR="000B19B4" w:rsidRDefault="000B19B4" w:rsidP="001A1387">
      <w:pPr>
        <w:pStyle w:val="ListBullet"/>
        <w:numPr>
          <w:ilvl w:val="0"/>
          <w:numId w:val="0"/>
        </w:numPr>
        <w:ind w:left="720" w:hanging="360"/>
        <w:rPr>
          <w:lang w:val="en-IN"/>
        </w:rPr>
      </w:pPr>
    </w:p>
    <w:p w14:paraId="280B230A" w14:textId="565C5AE7" w:rsidR="000B19B4" w:rsidRDefault="000B19B4" w:rsidP="000B19B4">
      <w:r>
        <w:t xml:space="preserve">               </w:t>
      </w:r>
      <w:r>
        <w:t xml:space="preserve">  </w:t>
      </w:r>
      <w:r>
        <w:t xml:space="preserve"> START</w:t>
      </w:r>
    </w:p>
    <w:p w14:paraId="4E4BF798" w14:textId="3B9D59FF" w:rsidR="000B19B4" w:rsidRDefault="000B19B4" w:rsidP="000B19B4">
      <w:r>
        <w:t xml:space="preserve">                 </w:t>
      </w:r>
      <w:r>
        <w:t xml:space="preserve">  </w:t>
      </w:r>
      <w:r>
        <w:t xml:space="preserve"> │</w:t>
      </w:r>
    </w:p>
    <w:p w14:paraId="53666E90" w14:textId="4D26FEC9" w:rsidR="000B19B4" w:rsidRDefault="000B19B4" w:rsidP="000B19B4">
      <w:r>
        <w:t xml:space="preserve">                 </w:t>
      </w:r>
      <w:r>
        <w:t xml:space="preserve">  </w:t>
      </w:r>
      <w:r>
        <w:t xml:space="preserve"> ▼</w:t>
      </w:r>
    </w:p>
    <w:p w14:paraId="1BAC7D2E" w14:textId="77777777" w:rsidR="000B19B4" w:rsidRDefault="000B19B4" w:rsidP="000B19B4">
      <w:r>
        <w:t xml:space="preserve">      Initialize LCD &amp; Servo</w:t>
      </w:r>
    </w:p>
    <w:p w14:paraId="434B12A5" w14:textId="719687A1" w:rsidR="000B19B4" w:rsidRDefault="000B19B4" w:rsidP="000B19B4">
      <w:r>
        <w:t xml:space="preserve">                </w:t>
      </w:r>
      <w:r>
        <w:t xml:space="preserve">  </w:t>
      </w:r>
      <w:r>
        <w:t xml:space="preserve">  │</w:t>
      </w:r>
    </w:p>
    <w:p w14:paraId="321721FA" w14:textId="7F9EAC54" w:rsidR="000B19B4" w:rsidRDefault="000B19B4" w:rsidP="000B19B4">
      <w:r>
        <w:t xml:space="preserve">                 </w:t>
      </w:r>
      <w:r>
        <w:t xml:space="preserve">  </w:t>
      </w:r>
      <w:r>
        <w:t xml:space="preserve"> ▼</w:t>
      </w:r>
    </w:p>
    <w:p w14:paraId="3C7F4C16" w14:textId="77777777" w:rsidR="000B19B4" w:rsidRDefault="000B19B4" w:rsidP="000B19B4">
      <w:r>
        <w:t xml:space="preserve">      Set Available Slots = 2</w:t>
      </w:r>
    </w:p>
    <w:p w14:paraId="7A96C0C7" w14:textId="68FEB48E" w:rsidR="000B19B4" w:rsidRDefault="000B19B4" w:rsidP="000B19B4">
      <w:r>
        <w:t xml:space="preserve">                  </w:t>
      </w:r>
      <w:r>
        <w:t xml:space="preserve">  </w:t>
      </w:r>
      <w:r>
        <w:t>│</w:t>
      </w:r>
    </w:p>
    <w:p w14:paraId="046E9BDE" w14:textId="53086190" w:rsidR="000B19B4" w:rsidRDefault="000B19B4" w:rsidP="000B19B4">
      <w:r>
        <w:t xml:space="preserve">                  </w:t>
      </w:r>
      <w:r>
        <w:t xml:space="preserve">  </w:t>
      </w:r>
      <w:r>
        <w:t>▼</w:t>
      </w:r>
    </w:p>
    <w:p w14:paraId="225E33A5" w14:textId="77777777" w:rsidR="000B19B4" w:rsidRDefault="000B19B4" w:rsidP="000B19B4">
      <w:r>
        <w:t xml:space="preserve">          Display Status</w:t>
      </w:r>
    </w:p>
    <w:p w14:paraId="12F009ED" w14:textId="56418480" w:rsidR="000B19B4" w:rsidRDefault="000B19B4" w:rsidP="000B19B4">
      <w:r>
        <w:t xml:space="preserve">                </w:t>
      </w:r>
      <w:r>
        <w:t xml:space="preserve">  </w:t>
      </w:r>
      <w:r>
        <w:t xml:space="preserve">  │</w:t>
      </w:r>
    </w:p>
    <w:p w14:paraId="1DB9796E" w14:textId="49AF1457" w:rsidR="000B19B4" w:rsidRDefault="000B19B4" w:rsidP="000B19B4">
      <w:r>
        <w:t xml:space="preserve">                  </w:t>
      </w:r>
      <w:r>
        <w:t xml:space="preserve">  </w:t>
      </w:r>
      <w:r>
        <w:t>▼</w:t>
      </w:r>
    </w:p>
    <w:p w14:paraId="6F742A81" w14:textId="77777777" w:rsidR="000B19B4" w:rsidRDefault="000B19B4" w:rsidP="000B19B4">
      <w:r>
        <w:t xml:space="preserve">      Is ENTRY Button Pressed?</w:t>
      </w:r>
    </w:p>
    <w:p w14:paraId="568F83E2" w14:textId="77777777" w:rsidR="000B19B4" w:rsidRDefault="000B19B4" w:rsidP="000B19B4">
      <w:r>
        <w:t xml:space="preserve">          ┌───────┴────────┐</w:t>
      </w:r>
    </w:p>
    <w:p w14:paraId="5AC35A07" w14:textId="77777777" w:rsidR="000B19B4" w:rsidRDefault="000B19B4" w:rsidP="000B19B4">
      <w:r>
        <w:t xml:space="preserve">         NO               YES</w:t>
      </w:r>
    </w:p>
    <w:p w14:paraId="1361B216" w14:textId="77777777" w:rsidR="000B19B4" w:rsidRDefault="000B19B4" w:rsidP="000B19B4">
      <w:r>
        <w:t xml:space="preserve">         │                 │</w:t>
      </w:r>
    </w:p>
    <w:p w14:paraId="25F9ACEB" w14:textId="77777777" w:rsidR="000B19B4" w:rsidRDefault="000B19B4" w:rsidP="000B19B4">
      <w:r>
        <w:t xml:space="preserve">         │        Available Slots &gt; 0?</w:t>
      </w:r>
    </w:p>
    <w:p w14:paraId="766B6C50" w14:textId="77777777" w:rsidR="000B19B4" w:rsidRDefault="000B19B4" w:rsidP="000B19B4">
      <w:r>
        <w:t xml:space="preserve">         │          ┌──────┴───────┐</w:t>
      </w:r>
    </w:p>
    <w:p w14:paraId="12273B11" w14:textId="46C949C9" w:rsidR="000B19B4" w:rsidRDefault="000B19B4" w:rsidP="000B19B4">
      <w:r>
        <w:t xml:space="preserve">         │         NO         </w:t>
      </w:r>
      <w:r>
        <w:t xml:space="preserve">                        </w:t>
      </w:r>
      <w:r>
        <w:t xml:space="preserve">    YES</w:t>
      </w:r>
    </w:p>
    <w:p w14:paraId="0611B45A" w14:textId="673D5699" w:rsidR="000B19B4" w:rsidRDefault="000B19B4" w:rsidP="000B19B4">
      <w:r>
        <w:t xml:space="preserve">         │         │            </w:t>
      </w:r>
      <w:r>
        <w:t xml:space="preserve">                          </w:t>
      </w:r>
      <w:r>
        <w:t xml:space="preserve">   │</w:t>
      </w:r>
    </w:p>
    <w:p w14:paraId="70408482" w14:textId="178EC984" w:rsidR="000B19B4" w:rsidRDefault="000B19B4" w:rsidP="000B19B4">
      <w:r>
        <w:t xml:space="preserve">         │         ▼               </w:t>
      </w:r>
      <w:r>
        <w:t xml:space="preserve">                         </w:t>
      </w:r>
      <w:r>
        <w:t>▼</w:t>
      </w:r>
    </w:p>
    <w:p w14:paraId="762868AF" w14:textId="714ED5F7" w:rsidR="000B19B4" w:rsidRDefault="000B19B4" w:rsidP="000B19B4">
      <w:r>
        <w:t xml:space="preserve">         │   Display "Parking </w:t>
      </w:r>
      <w:r>
        <w:t xml:space="preserve">              </w:t>
      </w:r>
      <w:r>
        <w:t xml:space="preserve">  Open Gate</w:t>
      </w:r>
    </w:p>
    <w:p w14:paraId="0744EC5A" w14:textId="51D72C8C" w:rsidR="000B19B4" w:rsidRDefault="000B19B4" w:rsidP="000B19B4">
      <w:r>
        <w:t xml:space="preserve">         │   Full / No Entry"   </w:t>
      </w:r>
      <w:r>
        <w:t xml:space="preserve">                 </w:t>
      </w:r>
      <w:r>
        <w:t xml:space="preserve">    │</w:t>
      </w:r>
    </w:p>
    <w:p w14:paraId="7A2BE606" w14:textId="2E8C865D" w:rsidR="000B19B4" w:rsidRDefault="000B19B4" w:rsidP="000B19B4">
      <w:r>
        <w:t xml:space="preserve">         │                         </w:t>
      </w:r>
      <w:r>
        <w:t xml:space="preserve">                          </w:t>
      </w:r>
      <w:r>
        <w:t xml:space="preserve"> ▼</w:t>
      </w:r>
    </w:p>
    <w:p w14:paraId="01247044" w14:textId="1306AD52" w:rsidR="000B19B4" w:rsidRDefault="000B19B4" w:rsidP="000B19B4">
      <w:r>
        <w:t xml:space="preserve">         │                 </w:t>
      </w:r>
      <w:r>
        <w:t xml:space="preserve">                          </w:t>
      </w:r>
      <w:r>
        <w:t xml:space="preserve"> Decrease Slot</w:t>
      </w:r>
    </w:p>
    <w:p w14:paraId="6DF38C62" w14:textId="39A2E20B" w:rsidR="000B19B4" w:rsidRDefault="000B19B4" w:rsidP="000B19B4">
      <w:r>
        <w:t xml:space="preserve">         │                         </w:t>
      </w:r>
      <w:r>
        <w:t xml:space="preserve">                            </w:t>
      </w:r>
      <w:r>
        <w:t xml:space="preserve"> │</w:t>
      </w:r>
    </w:p>
    <w:p w14:paraId="335D87D6" w14:textId="32AF78BB" w:rsidR="000B19B4" w:rsidRDefault="000B19B4" w:rsidP="000B19B4">
      <w:r>
        <w:t xml:space="preserve">         │                        </w:t>
      </w:r>
      <w:r>
        <w:t xml:space="preserve">                           </w:t>
      </w:r>
      <w:r>
        <w:t xml:space="preserve">  ▼</w:t>
      </w:r>
    </w:p>
    <w:p w14:paraId="2630E1E7" w14:textId="704EDE3B" w:rsidR="000B19B4" w:rsidRDefault="000B19B4" w:rsidP="000B19B4">
      <w:r>
        <w:t xml:space="preserve">         │                  </w:t>
      </w:r>
      <w:r>
        <w:t xml:space="preserve">                        </w:t>
      </w:r>
      <w:r w:rsidR="00A10DF9">
        <w:t xml:space="preserve">                   </w:t>
      </w:r>
      <w:r>
        <w:t xml:space="preserve">  </w:t>
      </w:r>
      <w:r>
        <w:t xml:space="preserve"> Close Gate</w:t>
      </w:r>
    </w:p>
    <w:p w14:paraId="3C57277F" w14:textId="34DCC00C" w:rsidR="000B19B4" w:rsidRDefault="000B19B4" w:rsidP="000B19B4">
      <w:r>
        <w:t xml:space="preserve">         │                        </w:t>
      </w:r>
      <w:r>
        <w:t xml:space="preserve">                      </w:t>
      </w:r>
      <w:r w:rsidR="00A10DF9">
        <w:t xml:space="preserve">                       </w:t>
      </w:r>
      <w:r>
        <w:t xml:space="preserve">    </w:t>
      </w:r>
      <w:r>
        <w:t xml:space="preserve">  │</w:t>
      </w:r>
    </w:p>
    <w:p w14:paraId="7692FF09" w14:textId="77777777" w:rsidR="000B19B4" w:rsidRDefault="000B19B4" w:rsidP="000B19B4">
      <w:r>
        <w:t xml:space="preserve">         └──────────────┬───────────┘</w:t>
      </w:r>
    </w:p>
    <w:p w14:paraId="004EFC8D" w14:textId="19B7308B" w:rsidR="000B19B4" w:rsidRDefault="000B19B4" w:rsidP="000B19B4">
      <w:r>
        <w:t xml:space="preserve">                     </w:t>
      </w:r>
      <w:r w:rsidR="00A10DF9">
        <w:t xml:space="preserve">                           </w:t>
      </w:r>
      <w:r>
        <w:t xml:space="preserve">   ▼</w:t>
      </w:r>
    </w:p>
    <w:p w14:paraId="713B5F7F" w14:textId="77777777" w:rsidR="000B19B4" w:rsidRDefault="000B19B4" w:rsidP="000B19B4">
      <w:r>
        <w:t xml:space="preserve">          Is EXIT Button Pressed?</w:t>
      </w:r>
    </w:p>
    <w:p w14:paraId="0DCB86C6" w14:textId="77777777" w:rsidR="000B19B4" w:rsidRDefault="000B19B4" w:rsidP="000B19B4">
      <w:r>
        <w:t xml:space="preserve">             ┌─────────┴─────────┐</w:t>
      </w:r>
    </w:p>
    <w:p w14:paraId="53FE108D" w14:textId="575CEA94" w:rsidR="000B19B4" w:rsidRDefault="000B19B4" w:rsidP="000B19B4">
      <w:r>
        <w:t xml:space="preserve">            NO                 </w:t>
      </w:r>
      <w:r>
        <w:t xml:space="preserve">                              </w:t>
      </w:r>
      <w:r>
        <w:t xml:space="preserve"> YES</w:t>
      </w:r>
    </w:p>
    <w:p w14:paraId="54CDDB05" w14:textId="261A3A49" w:rsidR="000B19B4" w:rsidRDefault="000B19B4" w:rsidP="000B19B4">
      <w:r>
        <w:t xml:space="preserve">            │                </w:t>
      </w:r>
      <w:r>
        <w:t xml:space="preserve">                                 </w:t>
      </w:r>
      <w:r>
        <w:t xml:space="preserve">    │</w:t>
      </w:r>
    </w:p>
    <w:p w14:paraId="78583AEF" w14:textId="01792C27" w:rsidR="000B19B4" w:rsidRDefault="000B19B4" w:rsidP="000B19B4">
      <w:r>
        <w:t xml:space="preserve">            │                  </w:t>
      </w:r>
      <w:r>
        <w:t xml:space="preserve">                                 </w:t>
      </w:r>
      <w:r>
        <w:t xml:space="preserve">  ▼</w:t>
      </w:r>
    </w:p>
    <w:p w14:paraId="6BD9E725" w14:textId="6159BF31" w:rsidR="000B19B4" w:rsidRDefault="000B19B4" w:rsidP="000B19B4">
      <w:r>
        <w:t xml:space="preserve">            │              </w:t>
      </w:r>
      <w:r>
        <w:t xml:space="preserve">                                 </w:t>
      </w:r>
      <w:r>
        <w:t xml:space="preserve"> Open Gate</w:t>
      </w:r>
    </w:p>
    <w:p w14:paraId="21856E41" w14:textId="45F1FB16" w:rsidR="000B19B4" w:rsidRDefault="000B19B4" w:rsidP="000B19B4">
      <w:r>
        <w:t xml:space="preserve">            │                    </w:t>
      </w:r>
      <w:r>
        <w:t xml:space="preserve">                                </w:t>
      </w:r>
      <w:r>
        <w:t>│</w:t>
      </w:r>
    </w:p>
    <w:p w14:paraId="16E3782D" w14:textId="1B348797" w:rsidR="000B19B4" w:rsidRDefault="000B19B4" w:rsidP="000B19B4">
      <w:r>
        <w:t xml:space="preserve">            │                   </w:t>
      </w:r>
      <w:r>
        <w:t xml:space="preserve">                                </w:t>
      </w:r>
      <w:r>
        <w:t xml:space="preserve"> ▼</w:t>
      </w:r>
    </w:p>
    <w:p w14:paraId="2F86118B" w14:textId="745C78AE" w:rsidR="000B19B4" w:rsidRDefault="000B19B4" w:rsidP="000B19B4">
      <w:r>
        <w:t xml:space="preserve">            │            </w:t>
      </w:r>
      <w:r>
        <w:t xml:space="preserve">                               </w:t>
      </w:r>
      <w:r>
        <w:t>Increase Slot</w:t>
      </w:r>
    </w:p>
    <w:p w14:paraId="455BC801" w14:textId="34E5CE0F" w:rsidR="000B19B4" w:rsidRDefault="000B19B4" w:rsidP="000B19B4">
      <w:r>
        <w:t xml:space="preserve">            │                 </w:t>
      </w:r>
      <w:r>
        <w:t xml:space="preserve">                              </w:t>
      </w:r>
      <w:r>
        <w:t xml:space="preserve">   │</w:t>
      </w:r>
    </w:p>
    <w:p w14:paraId="6D14A547" w14:textId="7F4F93D3" w:rsidR="000B19B4" w:rsidRDefault="000B19B4" w:rsidP="000B19B4">
      <w:r>
        <w:t xml:space="preserve">            │                 </w:t>
      </w:r>
      <w:r>
        <w:t xml:space="preserve">                              </w:t>
      </w:r>
      <w:r>
        <w:t xml:space="preserve">   ▼</w:t>
      </w:r>
    </w:p>
    <w:p w14:paraId="4C15899B" w14:textId="1B6BD7F7" w:rsidR="000B19B4" w:rsidRDefault="000B19B4" w:rsidP="000B19B4">
      <w:r>
        <w:t xml:space="preserve">            │             </w:t>
      </w:r>
      <w:r>
        <w:t xml:space="preserve">                          </w:t>
      </w:r>
      <w:r w:rsidR="00A10DF9">
        <w:t xml:space="preserve">    </w:t>
      </w:r>
      <w:r>
        <w:t xml:space="preserve">  Close Gate</w:t>
      </w:r>
    </w:p>
    <w:p w14:paraId="714CE00A" w14:textId="0AF33939" w:rsidR="000B19B4" w:rsidRDefault="000B19B4" w:rsidP="000B19B4">
      <w:r>
        <w:t xml:space="preserve">            │                   </w:t>
      </w:r>
      <w:r>
        <w:t xml:space="preserve">                               </w:t>
      </w:r>
      <w:r w:rsidR="00A10DF9">
        <w:t xml:space="preserve">    </w:t>
      </w:r>
      <w:r>
        <w:t xml:space="preserve"> </w:t>
      </w:r>
      <w:r>
        <w:t xml:space="preserve"> │</w:t>
      </w:r>
    </w:p>
    <w:p w14:paraId="2D3BCC94" w14:textId="77777777" w:rsidR="000B19B4" w:rsidRDefault="000B19B4" w:rsidP="000B19B4">
      <w:r>
        <w:t xml:space="preserve">            └───────────┬────────┘</w:t>
      </w:r>
    </w:p>
    <w:p w14:paraId="6A2427CC" w14:textId="3780ABDF" w:rsidR="000B19B4" w:rsidRDefault="000B19B4" w:rsidP="000B19B4">
      <w:r>
        <w:t xml:space="preserve">                      </w:t>
      </w:r>
      <w:r w:rsidR="00A10DF9">
        <w:t xml:space="preserve">                     </w:t>
      </w:r>
      <w:r>
        <w:t xml:space="preserve">  ▼</w:t>
      </w:r>
    </w:p>
    <w:p w14:paraId="0817BBBE" w14:textId="77896898" w:rsidR="000B19B4" w:rsidRDefault="000B19B4" w:rsidP="000B19B4">
      <w:r>
        <w:t xml:space="preserve">                </w:t>
      </w:r>
      <w:r w:rsidR="00A10DF9">
        <w:t xml:space="preserve">                  </w:t>
      </w:r>
      <w:r>
        <w:t xml:space="preserve"> Update LCD</w:t>
      </w:r>
    </w:p>
    <w:p w14:paraId="118A1A74" w14:textId="1B27E58E" w:rsidR="000B19B4" w:rsidRDefault="000B19B4" w:rsidP="000B19B4">
      <w:r>
        <w:t xml:space="preserve">                    </w:t>
      </w:r>
      <w:r w:rsidR="00A10DF9">
        <w:t xml:space="preserve">                      </w:t>
      </w:r>
      <w:r>
        <w:t xml:space="preserve">    │</w:t>
      </w:r>
    </w:p>
    <w:p w14:paraId="7A2590FB" w14:textId="45F0D509" w:rsidR="000B19B4" w:rsidRDefault="000B19B4" w:rsidP="000B19B4">
      <w:r>
        <w:t xml:space="preserve">                    </w:t>
      </w:r>
      <w:r w:rsidR="00A10DF9">
        <w:t xml:space="preserve">                      </w:t>
      </w:r>
      <w:r>
        <w:t xml:space="preserve">    ▼</w:t>
      </w:r>
    </w:p>
    <w:p w14:paraId="381ADE59" w14:textId="6057EBFA" w:rsidR="000B19B4" w:rsidRDefault="000B19B4" w:rsidP="000B19B4">
      <w:r>
        <w:t xml:space="preserve">                </w:t>
      </w:r>
      <w:r w:rsidR="00A10DF9">
        <w:t xml:space="preserve">               </w:t>
      </w:r>
      <w:r>
        <w:t xml:space="preserve">    Repeat Loop</w:t>
      </w:r>
    </w:p>
    <w:p w14:paraId="2EDFE671" w14:textId="77777777" w:rsidR="00A10DF9" w:rsidRDefault="00A10DF9" w:rsidP="000B19B4"/>
    <w:p w14:paraId="13B20CDE" w14:textId="77777777" w:rsidR="00A10DF9" w:rsidRDefault="00A10DF9" w:rsidP="000B19B4"/>
    <w:p w14:paraId="2CA09143" w14:textId="77777777" w:rsidR="00A10DF9" w:rsidRDefault="00A10DF9" w:rsidP="000B19B4"/>
    <w:p w14:paraId="1A72B95F" w14:textId="77777777" w:rsidR="00A10DF9" w:rsidRDefault="00A10DF9" w:rsidP="000B19B4"/>
    <w:p w14:paraId="728DBF07" w14:textId="77777777" w:rsidR="00A10DF9" w:rsidRDefault="00A10DF9" w:rsidP="000B19B4"/>
    <w:p w14:paraId="7DAD66F1" w14:textId="77777777" w:rsidR="0016349E" w:rsidRDefault="0016349E" w:rsidP="00A10DF9"/>
    <w:p w14:paraId="3208B0FD" w14:textId="0053387F" w:rsidR="0016349E" w:rsidRPr="0016349E" w:rsidRDefault="0016349E" w:rsidP="00A10DF9">
      <w:pPr>
        <w:rPr>
          <w:sz w:val="32"/>
          <w:szCs w:val="32"/>
        </w:rPr>
      </w:pPr>
      <w:r w:rsidRPr="0016349E">
        <w:rPr>
          <w:sz w:val="32"/>
          <w:szCs w:val="32"/>
        </w:rPr>
        <w:t>System Initializatio</w:t>
      </w:r>
      <w:r>
        <w:rPr>
          <w:sz w:val="32"/>
          <w:szCs w:val="32"/>
        </w:rPr>
        <w:t>n</w:t>
      </w:r>
    </w:p>
    <w:p w14:paraId="7A2F5A99" w14:textId="064F7A04" w:rsidR="00A10DF9" w:rsidRDefault="00A10DF9" w:rsidP="00A10DF9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5B3A1E3" w14:textId="77777777" w:rsidR="00A10DF9" w:rsidRDefault="00A10DF9" w:rsidP="00A10DF9">
      <w:proofErr w:type="spellStart"/>
      <w:r>
        <w:t>Servo_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30CE9218" w14:textId="7C7BDCBA" w:rsidR="00A10DF9" w:rsidRDefault="00A10DF9" w:rsidP="00A10DF9">
      <w:proofErr w:type="spellStart"/>
      <w:r>
        <w:t>Servo_</w:t>
      </w:r>
      <w:proofErr w:type="gramStart"/>
      <w:r>
        <w:t>CloseGate</w:t>
      </w:r>
      <w:proofErr w:type="spellEnd"/>
      <w:r>
        <w:t>(</w:t>
      </w:r>
      <w:proofErr w:type="gramEnd"/>
      <w:r>
        <w:t>);</w:t>
      </w:r>
    </w:p>
    <w:p w14:paraId="236CA6D7" w14:textId="36CFB898" w:rsidR="00A10DF9" w:rsidRDefault="00A10DF9" w:rsidP="00A10DF9">
      <w:proofErr w:type="spellStart"/>
      <w:r>
        <w:t>availableSlots</w:t>
      </w:r>
      <w:proofErr w:type="spellEnd"/>
      <w:r>
        <w:t xml:space="preserve"> = 2;</w:t>
      </w:r>
    </w:p>
    <w:p w14:paraId="226BDD25" w14:textId="1A493A2F" w:rsidR="00A10DF9" w:rsidRDefault="00A10DF9" w:rsidP="00A10DF9">
      <w:proofErr w:type="spellStart"/>
      <w:proofErr w:type="gramStart"/>
      <w:r>
        <w:t>DisplayStatus</w:t>
      </w:r>
      <w:proofErr w:type="spellEnd"/>
      <w:r>
        <w:t>(</w:t>
      </w:r>
      <w:proofErr w:type="gramEnd"/>
      <w:r>
        <w:t>);</w:t>
      </w:r>
    </w:p>
    <w:p w14:paraId="346A96B0" w14:textId="46263DFE" w:rsidR="00A10DF9" w:rsidRDefault="0016349E" w:rsidP="000B19B4">
      <w:r w:rsidRPr="0016349E">
        <w:rPr>
          <w:b/>
          <w:bCs/>
        </w:rPr>
        <w:t xml:space="preserve"> </w:t>
      </w:r>
      <w:r w:rsidRPr="0016349E">
        <w:rPr>
          <w:b/>
          <w:bCs/>
        </w:rPr>
        <w:t>Purpose:</w:t>
      </w:r>
      <w:r w:rsidRPr="0016349E">
        <w:t xml:space="preserve"> Initializes the LCD, servo motor, sets the initial parking slots, and displays the initial status.</w:t>
      </w:r>
    </w:p>
    <w:p w14:paraId="0B069939" w14:textId="77777777" w:rsidR="00A10DF9" w:rsidRPr="0016349E" w:rsidRDefault="00A10DF9" w:rsidP="000B19B4">
      <w:pPr>
        <w:rPr>
          <w:sz w:val="32"/>
          <w:szCs w:val="32"/>
        </w:rPr>
      </w:pPr>
    </w:p>
    <w:p w14:paraId="5BDA7E6E" w14:textId="13AB06E1" w:rsidR="00A10DF9" w:rsidRPr="0016349E" w:rsidRDefault="0016349E" w:rsidP="000B19B4">
      <w:pPr>
        <w:rPr>
          <w:sz w:val="32"/>
          <w:szCs w:val="32"/>
        </w:rPr>
      </w:pPr>
      <w:r w:rsidRPr="0016349E">
        <w:rPr>
          <w:sz w:val="32"/>
          <w:szCs w:val="32"/>
        </w:rPr>
        <w:t>Display Parking Status</w:t>
      </w:r>
    </w:p>
    <w:p w14:paraId="2541D560" w14:textId="77777777" w:rsidR="0016349E" w:rsidRDefault="0016349E" w:rsidP="0016349E">
      <w:r>
        <w:t xml:space="preserve">void </w:t>
      </w:r>
      <w:proofErr w:type="spellStart"/>
      <w:r>
        <w:t>DisplayStatus</w:t>
      </w:r>
      <w:proofErr w:type="spellEnd"/>
      <w:r>
        <w:t>(void)</w:t>
      </w:r>
    </w:p>
    <w:p w14:paraId="69A38CDA" w14:textId="77777777" w:rsidR="0016349E" w:rsidRDefault="0016349E" w:rsidP="0016349E">
      <w:r>
        <w:t>{</w:t>
      </w:r>
    </w:p>
    <w:p w14:paraId="65616B28" w14:textId="0CAA5FDB" w:rsidR="0016349E" w:rsidRDefault="0016349E" w:rsidP="0016349E">
      <w:r>
        <w:t xml:space="preserve">    LCD_</w:t>
      </w:r>
      <w:proofErr w:type="gramStart"/>
      <w:r>
        <w:t>Clear(</w:t>
      </w:r>
      <w:proofErr w:type="gramEnd"/>
      <w:r>
        <w:t>)</w:t>
      </w:r>
      <w:r>
        <w:t>;</w:t>
      </w:r>
    </w:p>
    <w:p w14:paraId="6558CA8D" w14:textId="77777777" w:rsidR="0016349E" w:rsidRDefault="0016349E" w:rsidP="0016349E">
      <w:r>
        <w:t xml:space="preserve">    </w:t>
      </w:r>
      <w:proofErr w:type="spellStart"/>
      <w:r>
        <w:t>LCD_</w:t>
      </w:r>
      <w:proofErr w:type="gramStart"/>
      <w:r>
        <w:t>SetCursor</w:t>
      </w:r>
      <w:proofErr w:type="spellEnd"/>
      <w:r>
        <w:t>(</w:t>
      </w:r>
      <w:proofErr w:type="gramEnd"/>
      <w:r>
        <w:t>0,0);</w:t>
      </w:r>
    </w:p>
    <w:p w14:paraId="59288D79" w14:textId="7F2C1212" w:rsidR="0016349E" w:rsidRDefault="0016349E" w:rsidP="0016349E">
      <w:r>
        <w:t xml:space="preserve">    </w:t>
      </w:r>
      <w:proofErr w:type="spellStart"/>
      <w:r>
        <w:t>LCD_String</w:t>
      </w:r>
      <w:proofErr w:type="spellEnd"/>
      <w:r>
        <w:t>("Available:");</w:t>
      </w:r>
    </w:p>
    <w:p w14:paraId="03C83C5E" w14:textId="77777777" w:rsidR="0016349E" w:rsidRDefault="0016349E" w:rsidP="0016349E">
      <w:r>
        <w:t xml:space="preserve">    </w:t>
      </w:r>
      <w:proofErr w:type="spellStart"/>
      <w:r>
        <w:t>LCD_</w:t>
      </w:r>
      <w:proofErr w:type="gramStart"/>
      <w:r>
        <w:t>SetCursor</w:t>
      </w:r>
      <w:proofErr w:type="spellEnd"/>
      <w:r>
        <w:t>(</w:t>
      </w:r>
      <w:proofErr w:type="gramEnd"/>
      <w:r>
        <w:t>0,11);</w:t>
      </w:r>
    </w:p>
    <w:p w14:paraId="7EFC6400" w14:textId="58BE419C" w:rsidR="0016349E" w:rsidRDefault="0016349E" w:rsidP="0016349E">
      <w:r>
        <w:t xml:space="preserve">    </w:t>
      </w:r>
      <w:proofErr w:type="spellStart"/>
      <w:r>
        <w:t>LCD_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availableSlots</w:t>
      </w:r>
      <w:proofErr w:type="spellEnd"/>
      <w:r>
        <w:t xml:space="preserve"> + '0');</w:t>
      </w:r>
    </w:p>
    <w:p w14:paraId="33954811" w14:textId="77777777" w:rsidR="0016349E" w:rsidRDefault="0016349E" w:rsidP="0016349E">
      <w:r>
        <w:t xml:space="preserve">    </w:t>
      </w:r>
      <w:proofErr w:type="gramStart"/>
      <w:r>
        <w:t>if(</w:t>
      </w:r>
      <w:proofErr w:type="spellStart"/>
      <w:proofErr w:type="gramEnd"/>
      <w:r>
        <w:t>availableSlots</w:t>
      </w:r>
      <w:proofErr w:type="spellEnd"/>
      <w:r>
        <w:t xml:space="preserve"> == 0)</w:t>
      </w:r>
    </w:p>
    <w:p w14:paraId="00FA7598" w14:textId="77777777" w:rsidR="0016349E" w:rsidRDefault="0016349E" w:rsidP="0016349E">
      <w:r>
        <w:t xml:space="preserve">        </w:t>
      </w:r>
      <w:proofErr w:type="spellStart"/>
      <w:r>
        <w:t>LCD_</w:t>
      </w:r>
      <w:proofErr w:type="gramStart"/>
      <w:r>
        <w:t>String</w:t>
      </w:r>
      <w:proofErr w:type="spellEnd"/>
      <w:r>
        <w:t>(</w:t>
      </w:r>
      <w:proofErr w:type="gramEnd"/>
      <w:r>
        <w:t>"PARKING FULL");</w:t>
      </w:r>
    </w:p>
    <w:p w14:paraId="237DEB4A" w14:textId="77777777" w:rsidR="0016349E" w:rsidRDefault="0016349E" w:rsidP="0016349E">
      <w:r>
        <w:t xml:space="preserve">    else</w:t>
      </w:r>
    </w:p>
    <w:p w14:paraId="30B829A9" w14:textId="77777777" w:rsidR="0016349E" w:rsidRDefault="0016349E" w:rsidP="0016349E">
      <w:r>
        <w:t xml:space="preserve">        </w:t>
      </w:r>
      <w:proofErr w:type="spellStart"/>
      <w:r>
        <w:t>LCD_String</w:t>
      </w:r>
      <w:proofErr w:type="spellEnd"/>
      <w:r>
        <w:t>("WELCOME");</w:t>
      </w:r>
    </w:p>
    <w:p w14:paraId="5AE2ADA8" w14:textId="24230B14" w:rsidR="0016349E" w:rsidRDefault="0016349E" w:rsidP="0016349E">
      <w:r>
        <w:t>}</w:t>
      </w:r>
    </w:p>
    <w:p w14:paraId="400CCD3F" w14:textId="77777777" w:rsidR="00A10DF9" w:rsidRDefault="00A10DF9" w:rsidP="000B19B4"/>
    <w:p w14:paraId="6F588419" w14:textId="77777777" w:rsidR="0016349E" w:rsidRPr="0016349E" w:rsidRDefault="0016349E" w:rsidP="0016349E">
      <w:pPr>
        <w:ind w:left="360"/>
        <w:rPr>
          <w:lang w:val="en-IN"/>
        </w:rPr>
      </w:pPr>
      <w:r w:rsidRPr="0016349E">
        <w:rPr>
          <w:b/>
          <w:bCs/>
          <w:lang w:val="en-IN"/>
        </w:rPr>
        <w:t>Explanation:</w:t>
      </w:r>
    </w:p>
    <w:p w14:paraId="31D0B2E9" w14:textId="77777777" w:rsidR="0016349E" w:rsidRPr="0016349E" w:rsidRDefault="0016349E" w:rsidP="0016349E">
      <w:pPr>
        <w:numPr>
          <w:ilvl w:val="0"/>
          <w:numId w:val="6"/>
        </w:numPr>
        <w:rPr>
          <w:lang w:val="en-IN"/>
        </w:rPr>
      </w:pPr>
      <w:r w:rsidRPr="0016349E">
        <w:rPr>
          <w:lang w:val="en-IN"/>
        </w:rPr>
        <w:t xml:space="preserve">Displays the number of available parking slots. </w:t>
      </w:r>
    </w:p>
    <w:p w14:paraId="2E6C69FD" w14:textId="77777777" w:rsidR="0016349E" w:rsidRPr="0016349E" w:rsidRDefault="0016349E" w:rsidP="0016349E">
      <w:pPr>
        <w:numPr>
          <w:ilvl w:val="0"/>
          <w:numId w:val="6"/>
        </w:numPr>
        <w:rPr>
          <w:lang w:val="en-IN"/>
        </w:rPr>
      </w:pPr>
      <w:r w:rsidRPr="0016349E">
        <w:rPr>
          <w:lang w:val="en-IN"/>
        </w:rPr>
        <w:t xml:space="preserve">Shows </w:t>
      </w:r>
      <w:r w:rsidRPr="0016349E">
        <w:rPr>
          <w:b/>
          <w:bCs/>
          <w:lang w:val="en-IN"/>
        </w:rPr>
        <w:t>WELCOME</w:t>
      </w:r>
      <w:r w:rsidRPr="0016349E">
        <w:rPr>
          <w:lang w:val="en-IN"/>
        </w:rPr>
        <w:t xml:space="preserve"> when spaces are available. </w:t>
      </w:r>
    </w:p>
    <w:p w14:paraId="102AE47B" w14:textId="77777777" w:rsidR="0016349E" w:rsidRPr="0016349E" w:rsidRDefault="0016349E" w:rsidP="0016349E">
      <w:pPr>
        <w:numPr>
          <w:ilvl w:val="0"/>
          <w:numId w:val="6"/>
        </w:numPr>
        <w:rPr>
          <w:lang w:val="en-IN"/>
        </w:rPr>
      </w:pPr>
      <w:r w:rsidRPr="0016349E">
        <w:rPr>
          <w:lang w:val="en-IN"/>
        </w:rPr>
        <w:t xml:space="preserve">Shows </w:t>
      </w:r>
      <w:r w:rsidRPr="0016349E">
        <w:rPr>
          <w:b/>
          <w:bCs/>
          <w:lang w:val="en-IN"/>
        </w:rPr>
        <w:t>PARKING FULL</w:t>
      </w:r>
      <w:r w:rsidRPr="0016349E">
        <w:rPr>
          <w:lang w:val="en-IN"/>
        </w:rPr>
        <w:t xml:space="preserve"> when no spaces are left. </w:t>
      </w:r>
    </w:p>
    <w:p w14:paraId="0D02991A" w14:textId="77777777" w:rsidR="0016349E" w:rsidRDefault="0016349E" w:rsidP="000B19B4"/>
    <w:p w14:paraId="723EC141" w14:textId="77777777" w:rsidR="00A10DF9" w:rsidRDefault="00A10DF9" w:rsidP="000B19B4"/>
    <w:p w14:paraId="5809EC70" w14:textId="77777777" w:rsidR="0016349E" w:rsidRPr="0016349E" w:rsidRDefault="0016349E" w:rsidP="0016349E">
      <w:pPr>
        <w:rPr>
          <w:b/>
          <w:bCs/>
          <w:sz w:val="32"/>
          <w:szCs w:val="32"/>
          <w:lang w:val="en-IN"/>
        </w:rPr>
      </w:pPr>
      <w:r w:rsidRPr="0016349E">
        <w:rPr>
          <w:b/>
          <w:bCs/>
          <w:sz w:val="32"/>
          <w:szCs w:val="32"/>
          <w:lang w:val="en-IN"/>
        </w:rPr>
        <w:t>Applications</w:t>
      </w:r>
    </w:p>
    <w:p w14:paraId="0FC065F3" w14:textId="77777777" w:rsidR="0016349E" w:rsidRPr="0016349E" w:rsidRDefault="0016349E" w:rsidP="0016349E">
      <w:pPr>
        <w:numPr>
          <w:ilvl w:val="0"/>
          <w:numId w:val="7"/>
        </w:numPr>
        <w:rPr>
          <w:lang w:val="en-IN"/>
        </w:rPr>
      </w:pPr>
      <w:r w:rsidRPr="0016349E">
        <w:rPr>
          <w:lang w:val="en-IN"/>
        </w:rPr>
        <w:t xml:space="preserve">Shopping malls </w:t>
      </w:r>
    </w:p>
    <w:p w14:paraId="6313C5E9" w14:textId="77777777" w:rsidR="0016349E" w:rsidRPr="0016349E" w:rsidRDefault="0016349E" w:rsidP="0016349E">
      <w:pPr>
        <w:numPr>
          <w:ilvl w:val="0"/>
          <w:numId w:val="7"/>
        </w:numPr>
        <w:rPr>
          <w:lang w:val="en-IN"/>
        </w:rPr>
      </w:pPr>
      <w:r w:rsidRPr="0016349E">
        <w:rPr>
          <w:lang w:val="en-IN"/>
        </w:rPr>
        <w:t xml:space="preserve">Hospitals </w:t>
      </w:r>
    </w:p>
    <w:p w14:paraId="089C630D" w14:textId="77777777" w:rsidR="0016349E" w:rsidRPr="0016349E" w:rsidRDefault="0016349E" w:rsidP="0016349E">
      <w:pPr>
        <w:numPr>
          <w:ilvl w:val="0"/>
          <w:numId w:val="7"/>
        </w:numPr>
        <w:rPr>
          <w:lang w:val="en-IN"/>
        </w:rPr>
      </w:pPr>
      <w:r w:rsidRPr="0016349E">
        <w:rPr>
          <w:lang w:val="en-IN"/>
        </w:rPr>
        <w:t xml:space="preserve">Apartments </w:t>
      </w:r>
    </w:p>
    <w:p w14:paraId="7290904F" w14:textId="77777777" w:rsidR="0016349E" w:rsidRPr="0016349E" w:rsidRDefault="0016349E" w:rsidP="0016349E">
      <w:pPr>
        <w:numPr>
          <w:ilvl w:val="0"/>
          <w:numId w:val="7"/>
        </w:numPr>
        <w:rPr>
          <w:lang w:val="en-IN"/>
        </w:rPr>
      </w:pPr>
      <w:r w:rsidRPr="0016349E">
        <w:rPr>
          <w:lang w:val="en-IN"/>
        </w:rPr>
        <w:t>Office buildings</w:t>
      </w:r>
    </w:p>
    <w:p w14:paraId="5A534942" w14:textId="77777777" w:rsidR="00A10DF9" w:rsidRDefault="00A10DF9" w:rsidP="000B19B4"/>
    <w:p w14:paraId="30F726E9" w14:textId="77777777" w:rsidR="00A10DF9" w:rsidRDefault="00A10DF9" w:rsidP="000B19B4"/>
    <w:p w14:paraId="54144315" w14:textId="77777777" w:rsidR="00A10DF9" w:rsidRDefault="00A10DF9" w:rsidP="000B19B4"/>
    <w:p w14:paraId="478C7B3B" w14:textId="77777777" w:rsidR="00A10DF9" w:rsidRDefault="00A10DF9" w:rsidP="000B19B4"/>
    <w:p w14:paraId="51718516" w14:textId="77777777" w:rsidR="00A10DF9" w:rsidRDefault="00A10DF9" w:rsidP="000B19B4"/>
    <w:p w14:paraId="534A8A7F" w14:textId="77777777" w:rsidR="00A10DF9" w:rsidRDefault="00A10DF9" w:rsidP="000B19B4"/>
    <w:p w14:paraId="15F40FB8" w14:textId="77777777" w:rsidR="00A10DF9" w:rsidRDefault="00A10DF9" w:rsidP="000B19B4"/>
    <w:p w14:paraId="0F24D839" w14:textId="77777777" w:rsidR="00A10DF9" w:rsidRDefault="00A10DF9" w:rsidP="000B19B4"/>
    <w:p w14:paraId="5AE31E09" w14:textId="77777777" w:rsidR="00A10DF9" w:rsidRDefault="00A10DF9" w:rsidP="000B19B4"/>
    <w:p w14:paraId="77130F87" w14:textId="77777777" w:rsidR="00A10DF9" w:rsidRDefault="00A10DF9" w:rsidP="000B19B4"/>
    <w:p w14:paraId="276A27D3" w14:textId="77777777" w:rsidR="00A10DF9" w:rsidRPr="00874AA1" w:rsidRDefault="00A10DF9" w:rsidP="000B19B4"/>
    <w:sectPr w:rsidR="00A10DF9" w:rsidRPr="00874AA1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7FC2" w14:textId="77777777" w:rsidR="00FB01CE" w:rsidRDefault="00FB01CE" w:rsidP="00524988">
      <w:pPr>
        <w:spacing w:after="0" w:line="240" w:lineRule="auto"/>
      </w:pPr>
      <w:r>
        <w:separator/>
      </w:r>
    </w:p>
  </w:endnote>
  <w:endnote w:type="continuationSeparator" w:id="0">
    <w:p w14:paraId="2E76E881" w14:textId="77777777" w:rsidR="00FB01CE" w:rsidRDefault="00FB01CE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61FAF" w14:textId="77777777" w:rsidR="00FB01CE" w:rsidRDefault="00FB01CE" w:rsidP="00524988">
      <w:pPr>
        <w:spacing w:after="0" w:line="240" w:lineRule="auto"/>
      </w:pPr>
      <w:r>
        <w:separator/>
      </w:r>
    </w:p>
  </w:footnote>
  <w:footnote w:type="continuationSeparator" w:id="0">
    <w:p w14:paraId="470B9B67" w14:textId="77777777" w:rsidR="00FB01CE" w:rsidRDefault="00FB01CE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70436"/>
    <w:multiLevelType w:val="multilevel"/>
    <w:tmpl w:val="6E1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83F58"/>
    <w:multiLevelType w:val="multilevel"/>
    <w:tmpl w:val="948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F525A"/>
    <w:multiLevelType w:val="multilevel"/>
    <w:tmpl w:val="12D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654562">
    <w:abstractNumId w:val="6"/>
  </w:num>
  <w:num w:numId="2" w16cid:durableId="1726248535">
    <w:abstractNumId w:val="4"/>
  </w:num>
  <w:num w:numId="3" w16cid:durableId="949510341">
    <w:abstractNumId w:val="1"/>
  </w:num>
  <w:num w:numId="4" w16cid:durableId="2099447067">
    <w:abstractNumId w:val="0"/>
  </w:num>
  <w:num w:numId="5" w16cid:durableId="90125187">
    <w:abstractNumId w:val="3"/>
  </w:num>
  <w:num w:numId="6" w16cid:durableId="1340694517">
    <w:abstractNumId w:val="2"/>
  </w:num>
  <w:num w:numId="7" w16cid:durableId="120097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87"/>
    <w:rsid w:val="00044941"/>
    <w:rsid w:val="00076856"/>
    <w:rsid w:val="00097C80"/>
    <w:rsid w:val="000B19B4"/>
    <w:rsid w:val="00151A42"/>
    <w:rsid w:val="0016349E"/>
    <w:rsid w:val="001A1387"/>
    <w:rsid w:val="001E3ADA"/>
    <w:rsid w:val="002261A4"/>
    <w:rsid w:val="002F1EA7"/>
    <w:rsid w:val="003169C1"/>
    <w:rsid w:val="00432A3E"/>
    <w:rsid w:val="004350BA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35D86"/>
    <w:rsid w:val="00783197"/>
    <w:rsid w:val="00874AA1"/>
    <w:rsid w:val="00A10DF9"/>
    <w:rsid w:val="00FA6F20"/>
    <w:rsid w:val="00FB01CE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63E03"/>
  <w15:chartTrackingRefBased/>
  <w15:docId w15:val="{B1FBAEEA-C477-4099-9211-B25B6495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table" w:styleId="TableGrid">
    <w:name w:val="Table Grid"/>
    <w:basedOn w:val="TableNormal"/>
    <w:uiPriority w:val="39"/>
    <w:rsid w:val="001A1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Project%20based%20learni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5B4E5334DC4F6E9D7BC61F5676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AE6A6-E251-4F9C-9479-C2D18EE195D2}"/>
      </w:docPartPr>
      <w:docPartBody>
        <w:p w:rsidR="00000000" w:rsidRDefault="00000000">
          <w:pPr>
            <w:pStyle w:val="E35B4E5334DC4F6E9D7BC61F56766BA8"/>
          </w:pPr>
          <w:r w:rsidRPr="00874AA1">
            <w:t>Project Based Learning:</w:t>
          </w:r>
        </w:p>
      </w:docPartBody>
    </w:docPart>
    <w:docPart>
      <w:docPartPr>
        <w:name w:val="78E491B79C744C719E91BA975FDF8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C66EB-FA2A-4F2E-BB0C-06E816EE6D2E}"/>
      </w:docPartPr>
      <w:docPartBody>
        <w:p w:rsidR="00000000" w:rsidRDefault="00000000">
          <w:pPr>
            <w:pStyle w:val="78E491B79C744C719E91BA975FDF87A7"/>
          </w:pPr>
          <w:r w:rsidRPr="00874AA1">
            <w:t>Project Overview:</w:t>
          </w:r>
        </w:p>
      </w:docPartBody>
    </w:docPart>
    <w:docPart>
      <w:docPartPr>
        <w:name w:val="E6E2C695C57346B3802AC2A89D2AE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AE97E-1C1D-483C-8688-82AC0F17B9D9}"/>
      </w:docPartPr>
      <w:docPartBody>
        <w:p w:rsidR="00000000" w:rsidRDefault="00000000">
          <w:pPr>
            <w:pStyle w:val="E6E2C695C57346B3802AC2A89D2AEDD5"/>
          </w:pPr>
          <w:r w:rsidRPr="00874AA1">
            <w:t>Objectives: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60"/>
    <w:rsid w:val="004350BA"/>
    <w:rsid w:val="0072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5B4E5334DC4F6E9D7BC61F56766BA8">
    <w:name w:val="E35B4E5334DC4F6E9D7BC61F56766BA8"/>
  </w:style>
  <w:style w:type="paragraph" w:customStyle="1" w:styleId="B62F18B3015942F8B8CE86118C0D0E35">
    <w:name w:val="B62F18B3015942F8B8CE86118C0D0E35"/>
  </w:style>
  <w:style w:type="paragraph" w:customStyle="1" w:styleId="78E491B79C744C719E91BA975FDF87A7">
    <w:name w:val="78E491B79C744C719E91BA975FDF87A7"/>
  </w:style>
  <w:style w:type="paragraph" w:customStyle="1" w:styleId="C325A596E0124656B731A68D10EBFF0C">
    <w:name w:val="C325A596E0124656B731A68D10EBFF0C"/>
  </w:style>
  <w:style w:type="paragraph" w:customStyle="1" w:styleId="97050F4C20474E4A81C660C8C4691872">
    <w:name w:val="97050F4C20474E4A81C660C8C4691872"/>
  </w:style>
  <w:style w:type="paragraph" w:customStyle="1" w:styleId="6DAB712CA3E14C9E99C8494E227FFF40">
    <w:name w:val="6DAB712CA3E14C9E99C8494E227FFF40"/>
  </w:style>
  <w:style w:type="paragraph" w:customStyle="1" w:styleId="EB6139C152F1433187949568DA67E42A">
    <w:name w:val="EB6139C152F1433187949568DA67E42A"/>
  </w:style>
  <w:style w:type="paragraph" w:customStyle="1" w:styleId="10A90DA4562E4E1AB2FE5C06B7DAD894">
    <w:name w:val="10A90DA4562E4E1AB2FE5C06B7DAD894"/>
  </w:style>
  <w:style w:type="paragraph" w:customStyle="1" w:styleId="E6E2C695C57346B3802AC2A89D2AEDD5">
    <w:name w:val="E6E2C695C57346B3802AC2A89D2AEDD5"/>
  </w:style>
  <w:style w:type="paragraph" w:customStyle="1" w:styleId="897C0B04645B48DC9FCABD1B9E1EDC0C">
    <w:name w:val="897C0B04645B48DC9FCABD1B9E1EDC0C"/>
  </w:style>
  <w:style w:type="paragraph" w:customStyle="1" w:styleId="F2A9145D8B0A42A8AE6DE91D22E43C8A">
    <w:name w:val="F2A9145D8B0A42A8AE6DE91D22E43C8A"/>
  </w:style>
  <w:style w:type="paragraph" w:customStyle="1" w:styleId="C9FA7A255CDC44688FD82C843590AD06">
    <w:name w:val="C9FA7A255CDC44688FD82C843590AD06"/>
  </w:style>
  <w:style w:type="paragraph" w:customStyle="1" w:styleId="714273CFDAA04743BC1F411F253DDFF2">
    <w:name w:val="714273CFDAA04743BC1F411F253DDFF2"/>
  </w:style>
  <w:style w:type="paragraph" w:customStyle="1" w:styleId="40BA28FEB1CB4B0BAD44F9EBA3F1B628">
    <w:name w:val="40BA28FEB1CB4B0BAD44F9EBA3F1B628"/>
  </w:style>
  <w:style w:type="paragraph" w:customStyle="1" w:styleId="2AACAE855E5049F9B200AF309A1DC3F6">
    <w:name w:val="2AACAE855E5049F9B200AF309A1DC3F6"/>
  </w:style>
  <w:style w:type="paragraph" w:customStyle="1" w:styleId="60245A1BB83C491287A5FF967BC79CD2">
    <w:name w:val="60245A1BB83C491287A5FF967BC79CD2"/>
  </w:style>
  <w:style w:type="paragraph" w:customStyle="1" w:styleId="2EB9E83551FB4253B9A8B08AC8706E67">
    <w:name w:val="2EB9E83551FB4253B9A8B08AC8706E67"/>
  </w:style>
  <w:style w:type="paragraph" w:customStyle="1" w:styleId="EDAE0370449348399B13E7D8CAFC0D6A">
    <w:name w:val="EDAE0370449348399B13E7D8CAFC0D6A"/>
  </w:style>
  <w:style w:type="paragraph" w:customStyle="1" w:styleId="5117A16E70D746359B4B1A597781FA92">
    <w:name w:val="5117A16E70D746359B4B1A597781FA92"/>
  </w:style>
  <w:style w:type="paragraph" w:customStyle="1" w:styleId="51BE1AAD819D426281EC7F8B1B2086FD">
    <w:name w:val="51BE1AAD819D426281EC7F8B1B2086FD"/>
  </w:style>
  <w:style w:type="paragraph" w:customStyle="1" w:styleId="5716BD2284E84556B5187D62821ABECA">
    <w:name w:val="5716BD2284E84556B5187D62821ABECA"/>
  </w:style>
  <w:style w:type="paragraph" w:customStyle="1" w:styleId="5FE57E0BEFE34115B4032A8D86E8A182">
    <w:name w:val="5FE57E0BEFE34115B4032A8D86E8A182"/>
  </w:style>
  <w:style w:type="paragraph" w:customStyle="1" w:styleId="7BDB36C3C45A481B8C6CB341C5F70736">
    <w:name w:val="7BDB36C3C45A481B8C6CB341C5F70736"/>
  </w:style>
  <w:style w:type="paragraph" w:customStyle="1" w:styleId="A7AC5989F0024DB2946CC9A67C342090">
    <w:name w:val="A7AC5989F0024DB2946CC9A67C342090"/>
  </w:style>
  <w:style w:type="paragraph" w:customStyle="1" w:styleId="C0171CD17C6248E594E1B1E951FF23B5">
    <w:name w:val="C0171CD17C6248E594E1B1E951FF23B5"/>
  </w:style>
  <w:style w:type="paragraph" w:customStyle="1" w:styleId="B5A5EE30D2834DFDA65D7F2244C13DC3">
    <w:name w:val="B5A5EE30D2834DFDA65D7F2244C13DC3"/>
  </w:style>
  <w:style w:type="paragraph" w:customStyle="1" w:styleId="1C97E7A41BB142D89B1543401CA79594">
    <w:name w:val="1C97E7A41BB142D89B1543401CA795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40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&lt;Project Overview:&gt;</vt:lpstr>
      <vt:lpstr>&lt;Objectives:&gt;</vt:lpstr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Vishnu Priya</cp:lastModifiedBy>
  <cp:revision>1</cp:revision>
  <dcterms:created xsi:type="dcterms:W3CDTF">2026-07-26T15:11:00Z</dcterms:created>
  <dcterms:modified xsi:type="dcterms:W3CDTF">2026-07-26T15:51:00Z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